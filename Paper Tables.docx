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8F10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223586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10376D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CF2962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178438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DC312D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FB7A86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49D4D1BC" wp14:editId="047EF743">
            <wp:simplePos x="0" y="0"/>
            <wp:positionH relativeFrom="column">
              <wp:posOffset>808258</wp:posOffset>
            </wp:positionH>
            <wp:positionV relativeFrom="paragraph">
              <wp:posOffset>23202</wp:posOffset>
            </wp:positionV>
            <wp:extent cx="5359400" cy="6757035"/>
            <wp:effectExtent l="0" t="0" r="0" b="0"/>
            <wp:wrapTight wrapText="bothSides">
              <wp:wrapPolygon edited="0">
                <wp:start x="0" y="0"/>
                <wp:lineTo x="0" y="21557"/>
                <wp:lineTo x="21549" y="21557"/>
                <wp:lineTo x="2154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4B53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C68B6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81FDDD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98E506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3AE79D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7844C4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96FE5B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4CD4D3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319053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1EAB41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40C131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E4595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E76CDC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C2483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59C49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4D7C7C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518A90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E18B20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471A90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76D60A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A20F57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D752B5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30DB93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08888A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0EEE4D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7CE60E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368525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42C887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B7BE61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B35F3C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D66F8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080DA5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452F1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B2B9BD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3070F7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0E8A86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890B03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1C5D89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E122CA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481E2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BB9479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DFD012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E228BD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E5B79F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661ED4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5D9088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228D1F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30B25E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DB8F0F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B0137D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8C7A2C5" w14:textId="1823E06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DBC48F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B4901A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AD050A9" w14:textId="07E3236F" w:rsidR="00B267B0" w:rsidRDefault="00C2189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D31AAA" wp14:editId="3269991E">
            <wp:extent cx="6858000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9 at 8.03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2EB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913518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52CAE3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E23866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3E93B1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58D01C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D8A050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2EF162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931129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A2BE1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0642C3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E01E18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934ADF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502A30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134927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8E3BA0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365178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844869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7EBFB9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31F943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D84E87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ED67D0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586B1E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B63041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0A1C4A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901CE4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5542A1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8DF0D6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011A42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FD3121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F69860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E47583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2100D1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CD4419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59D98E6F" wp14:editId="0A3A2892">
            <wp:simplePos x="0" y="0"/>
            <wp:positionH relativeFrom="column">
              <wp:posOffset>-911225</wp:posOffset>
            </wp:positionH>
            <wp:positionV relativeFrom="paragraph">
              <wp:posOffset>228600</wp:posOffset>
            </wp:positionV>
            <wp:extent cx="8514080" cy="2747645"/>
            <wp:effectExtent l="317" t="0" r="0" b="0"/>
            <wp:wrapTight wrapText="bothSides">
              <wp:wrapPolygon edited="0">
                <wp:start x="21599" y="-2"/>
                <wp:lineTo x="44" y="-2"/>
                <wp:lineTo x="44" y="21463"/>
                <wp:lineTo x="21599" y="21463"/>
                <wp:lineTo x="21599" y="-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1408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61EB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834536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A706DD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63369C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D6E2E3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6EEF66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86F96C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BF7FD1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3B599C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8D8234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6CE546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488C5B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E14DBB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13DA8B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57F296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64775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B42190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1C6B04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6671D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B2AD06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488C95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EA0FFF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188C67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7331A0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E7B357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7C01BA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F0EF2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9140BE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118869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4F100C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CB8115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C7ED77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91C5F9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08C3DF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F32B85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7D80DD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6970E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C05BD7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74332042" wp14:editId="68697F28">
            <wp:simplePos x="0" y="0"/>
            <wp:positionH relativeFrom="column">
              <wp:posOffset>-21102</wp:posOffset>
            </wp:positionH>
            <wp:positionV relativeFrom="paragraph">
              <wp:posOffset>218977</wp:posOffset>
            </wp:positionV>
            <wp:extent cx="6858000" cy="6237605"/>
            <wp:effectExtent l="0" t="0" r="0" b="0"/>
            <wp:wrapTight wrapText="bothSides">
              <wp:wrapPolygon edited="0">
                <wp:start x="0" y="0"/>
                <wp:lineTo x="0" y="21549"/>
                <wp:lineTo x="21560" y="21549"/>
                <wp:lineTo x="21560" y="0"/>
                <wp:lineTo x="0" y="0"/>
              </wp:wrapPolygon>
            </wp:wrapTight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3326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3F1C35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CE0526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4C5F2C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900F4C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4BC0AD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CF937B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DC591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353158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56EE3F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A2D675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AE1FC7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A9F8A9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593C9F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1B9160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240130C" wp14:editId="5F279451">
            <wp:simplePos x="0" y="0"/>
            <wp:positionH relativeFrom="column">
              <wp:posOffset>48895</wp:posOffset>
            </wp:positionH>
            <wp:positionV relativeFrom="paragraph">
              <wp:posOffset>262890</wp:posOffset>
            </wp:positionV>
            <wp:extent cx="6858000" cy="6136640"/>
            <wp:effectExtent l="0" t="0" r="0" b="0"/>
            <wp:wrapTight wrapText="bothSides">
              <wp:wrapPolygon edited="0">
                <wp:start x="0" y="0"/>
                <wp:lineTo x="0" y="21546"/>
                <wp:lineTo x="21560" y="21546"/>
                <wp:lineTo x="215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 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"/>
                    <a:stretch/>
                  </pic:blipFill>
                  <pic:spPr bwMode="auto">
                    <a:xfrm>
                      <a:off x="0" y="0"/>
                      <a:ext cx="6858000" cy="613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DDA3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0FA20A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6C2FC5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157310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900D15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F6AE4A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2D26E1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DD5AA7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8F96FB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43FD39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FA60BD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021473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7B507F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6FEFDB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58732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45996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C1B954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93BBFB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4364B9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0C71C2EB" wp14:editId="034F5C89">
            <wp:simplePos x="0" y="0"/>
            <wp:positionH relativeFrom="column">
              <wp:posOffset>19734</wp:posOffset>
            </wp:positionH>
            <wp:positionV relativeFrom="paragraph">
              <wp:posOffset>212237</wp:posOffset>
            </wp:positionV>
            <wp:extent cx="6858000" cy="4488815"/>
            <wp:effectExtent l="0" t="0" r="0" b="0"/>
            <wp:wrapTight wrapText="bothSides">
              <wp:wrapPolygon edited="0">
                <wp:start x="0" y="0"/>
                <wp:lineTo x="0" y="21511"/>
                <wp:lineTo x="21560" y="21511"/>
                <wp:lineTo x="215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E824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BD7930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830AC8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E58161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454D9D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63599E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15EA88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774534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4ABBDF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BA340C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0FA391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A6DE76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5521F9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93F71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97C2A8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B77E40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173540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06B83E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7B1372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49E85F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08780F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96AA0A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AA2E1B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5BB082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69D98DD" wp14:editId="36FE0664">
            <wp:simplePos x="0" y="0"/>
            <wp:positionH relativeFrom="column">
              <wp:posOffset>-1032510</wp:posOffset>
            </wp:positionH>
            <wp:positionV relativeFrom="paragraph">
              <wp:posOffset>1499235</wp:posOffset>
            </wp:positionV>
            <wp:extent cx="8894445" cy="2581910"/>
            <wp:effectExtent l="0" t="6032" r="2222" b="2223"/>
            <wp:wrapTight wrapText="bothSides">
              <wp:wrapPolygon edited="0">
                <wp:start x="21615" y="50"/>
                <wp:lineTo x="25" y="50"/>
                <wp:lineTo x="25" y="21512"/>
                <wp:lineTo x="21615" y="21512"/>
                <wp:lineTo x="21615" y="5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444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4504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8F88FA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2ABEE2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8DD45D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BCDD90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30B755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9A0C93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853470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DD986E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D1A1DB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DF2093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958247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57C174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49649E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49ECCF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B2AA8C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98B95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40B5EE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343A58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531B99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FAA446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20FF0A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88EFA9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0309C9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3F3507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8631E1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D85C33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9F595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F34480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3BD4A4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D7760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7D814D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7A4EA6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CC0566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9BF1B4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3869B2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DFB2D1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7FCAF5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3E0092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4CC07D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2569C4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FB708E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BDDFC2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1E793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21E380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C57818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4A480C56" wp14:editId="490E0932">
            <wp:simplePos x="0" y="0"/>
            <wp:positionH relativeFrom="column">
              <wp:posOffset>530205</wp:posOffset>
            </wp:positionH>
            <wp:positionV relativeFrom="paragraph">
              <wp:posOffset>17821</wp:posOffset>
            </wp:positionV>
            <wp:extent cx="5544820" cy="6908800"/>
            <wp:effectExtent l="0" t="0" r="5080" b="0"/>
            <wp:wrapTight wrapText="bothSides">
              <wp:wrapPolygon edited="0">
                <wp:start x="0" y="0"/>
                <wp:lineTo x="0" y="21560"/>
                <wp:lineTo x="21570" y="21560"/>
                <wp:lineTo x="215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24D2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D27857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039445B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0005490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7B8FBBF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E9E834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21F6A8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A45885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88B60C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60C522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21B78E2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9D514F2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E914E8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77EABF5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197B17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37F906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FD36A0E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C985C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C13049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0A36A2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82BF91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A00A80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63BBE6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D03905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CC5322C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4229049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D06133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D1CF96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B97DF9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C68BC1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9043584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7185D22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5DC34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5BC8A988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C1CB48D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4475F83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3127F9B6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65A37BC7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4BD07821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179D66FA" w14:textId="77777777" w:rsidR="00B267B0" w:rsidRDefault="00B267B0">
      <w:pPr>
        <w:rPr>
          <w:rFonts w:ascii="Times New Roman" w:hAnsi="Times New Roman" w:cs="Times New Roman"/>
          <w:sz w:val="22"/>
          <w:szCs w:val="22"/>
        </w:rPr>
      </w:pPr>
    </w:p>
    <w:p w14:paraId="0C844842" w14:textId="77777777" w:rsidR="00E90FF0" w:rsidRPr="0050323D" w:rsidRDefault="00C2189B">
      <w:pPr>
        <w:rPr>
          <w:rFonts w:ascii="Times New Roman" w:hAnsi="Times New Roman" w:cs="Times New Roman"/>
          <w:sz w:val="22"/>
          <w:szCs w:val="22"/>
        </w:rPr>
      </w:pPr>
    </w:p>
    <w:sectPr w:rsidR="00E90FF0" w:rsidRPr="0050323D" w:rsidSect="005032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B0"/>
    <w:rsid w:val="00350147"/>
    <w:rsid w:val="00440530"/>
    <w:rsid w:val="00470A23"/>
    <w:rsid w:val="004A341A"/>
    <w:rsid w:val="0050323D"/>
    <w:rsid w:val="00580653"/>
    <w:rsid w:val="00586FA5"/>
    <w:rsid w:val="005E2ED2"/>
    <w:rsid w:val="005E4043"/>
    <w:rsid w:val="008506D8"/>
    <w:rsid w:val="00887C40"/>
    <w:rsid w:val="00B267B0"/>
    <w:rsid w:val="00C2189B"/>
    <w:rsid w:val="00C3439F"/>
    <w:rsid w:val="00C76943"/>
    <w:rsid w:val="00CA331A"/>
    <w:rsid w:val="00E12B8E"/>
    <w:rsid w:val="00E81ABB"/>
    <w:rsid w:val="00F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0E8A"/>
  <w15:chartTrackingRefBased/>
  <w15:docId w15:val="{62B887EF-5E35-C648-A154-D59CF1F39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89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89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jwright/Library/Group%20Containers/UBF8T346G9.Office/User%20Content.localized/Templates.localized/Usual%20Forma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Usual Format.dotx</Template>
  <TotalTime>7</TotalTime>
  <Pages>8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Wright, Amanda</cp:lastModifiedBy>
  <cp:revision>2</cp:revision>
  <dcterms:created xsi:type="dcterms:W3CDTF">2020-06-28T00:29:00Z</dcterms:created>
  <dcterms:modified xsi:type="dcterms:W3CDTF">2020-06-30T01:10:00Z</dcterms:modified>
</cp:coreProperties>
</file>