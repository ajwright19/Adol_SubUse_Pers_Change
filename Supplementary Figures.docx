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2555674" wp14:editId="0EE28153">
            <wp:extent cx="6858000" cy="4352925"/>
            <wp:effectExtent l="0" t="0" r="0" b="3175"/>
            <wp:docPr id="4" name="Picture 4" descr="A picture containing text, map, photo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 ge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858000" cy="4708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 al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E4DD34D" wp14:editId="5AAFD696">
            <wp:extent cx="6858000" cy="4582795"/>
            <wp:effectExtent l="0" t="0" r="0" b="190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 ci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5EE1F0B" wp14:editId="6B299700">
            <wp:extent cx="6858000" cy="4682490"/>
            <wp:effectExtent l="0" t="0" r="0" b="381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 cok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858000" cy="4537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 hallu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858000" cy="4835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 m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858000" cy="467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E S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A25F935" wp14:editId="7DD6469C">
            <wp:extent cx="6858000" cy="4638040"/>
            <wp:effectExtent l="0" t="0" r="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 U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D16AD3" wp14:editId="35FBE7E9">
            <wp:extent cx="6858000" cy="4330065"/>
            <wp:effectExtent l="0" t="0" r="0" b="63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W g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858000" cy="4672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W al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858000" cy="4912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W ci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858000" cy="4473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W cok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</w:p>
    <w:p w:rsidR="00465572" w:rsidRDefault="0046557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F584A55" wp14:editId="0928841C">
            <wp:extent cx="6858000" cy="4421505"/>
            <wp:effectExtent l="0" t="0" r="0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W hallu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F0" w:rsidRPr="0050323D" w:rsidRDefault="0046557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858000" cy="4615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W m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858000" cy="4622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W S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858000" cy="4514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W U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FF0" w:rsidRPr="0050323D" w:rsidSect="005032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1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572"/>
    <w:rsid w:val="00350147"/>
    <w:rsid w:val="00440530"/>
    <w:rsid w:val="00465572"/>
    <w:rsid w:val="00470A23"/>
    <w:rsid w:val="004A341A"/>
    <w:rsid w:val="0050323D"/>
    <w:rsid w:val="00580653"/>
    <w:rsid w:val="00586FA5"/>
    <w:rsid w:val="005E2ED2"/>
    <w:rsid w:val="005E4043"/>
    <w:rsid w:val="008506D8"/>
    <w:rsid w:val="00887C40"/>
    <w:rsid w:val="00C3439F"/>
    <w:rsid w:val="00C76943"/>
    <w:rsid w:val="00CA331A"/>
    <w:rsid w:val="00E12B8E"/>
    <w:rsid w:val="00E81ABB"/>
    <w:rsid w:val="00FE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9130A4"/>
  <w15:chartTrackingRefBased/>
  <w15:docId w15:val="{B9D590AB-F6FC-0C48-BD55-FD54D5938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jwright/Library/Group%20Containers/UBF8T346G9.Office/User%20Content.localized/Templates.localized/Usual%20Forma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Usual Format.dotx</Template>
  <TotalTime>3</TotalTime>
  <Pages>16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Wright, Amanda</cp:lastModifiedBy>
  <cp:revision>1</cp:revision>
  <dcterms:created xsi:type="dcterms:W3CDTF">2020-07-12T01:36:00Z</dcterms:created>
  <dcterms:modified xsi:type="dcterms:W3CDTF">2020-07-12T01:39:00Z</dcterms:modified>
</cp:coreProperties>
</file>