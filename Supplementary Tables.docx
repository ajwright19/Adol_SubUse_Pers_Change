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0FF0" w:rsidRDefault="00E1461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224020" cy="9056077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1 at 8.45.27 P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"/>
                    <a:stretch/>
                  </pic:blipFill>
                  <pic:spPr bwMode="auto">
                    <a:xfrm>
                      <a:off x="0" y="0"/>
                      <a:ext cx="4224020" cy="905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6858000" cy="3683635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1 at 8.48.0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5945505" cy="91440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11 at 9.09.3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286500" cy="811530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11 at 9.09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015355" cy="9056077"/>
            <wp:effectExtent l="0" t="0" r="4445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11 at 9.10.27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"/>
                    <a:stretch/>
                  </pic:blipFill>
                  <pic:spPr bwMode="auto">
                    <a:xfrm>
                      <a:off x="0" y="0"/>
                      <a:ext cx="6015355" cy="905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  <w:szCs w:val="22"/>
        </w:rPr>
        <w:br/>
      </w: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248400" cy="8166100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11 at 9.11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6858000" cy="8547735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11 at 9.12.1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3987800" cy="350617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11 at 9.12.36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"/>
                    <a:stretch/>
                  </pic:blipFill>
                  <pic:spPr bwMode="auto">
                    <a:xfrm>
                      <a:off x="0" y="0"/>
                      <a:ext cx="3987800" cy="350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Default="00E14616">
      <w:pPr>
        <w:rPr>
          <w:rFonts w:ascii="Times New Roman" w:hAnsi="Times New Roman" w:cs="Times New Roman"/>
          <w:sz w:val="22"/>
          <w:szCs w:val="22"/>
        </w:rPr>
      </w:pPr>
    </w:p>
    <w:p w:rsidR="00E14616" w:rsidRPr="0050323D" w:rsidRDefault="00E1461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4699000" cy="38354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7-11 at 9.13.0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616" w:rsidRPr="0050323D" w:rsidSect="005032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616"/>
    <w:rsid w:val="001B0A01"/>
    <w:rsid w:val="00350147"/>
    <w:rsid w:val="00440530"/>
    <w:rsid w:val="00470A23"/>
    <w:rsid w:val="004A341A"/>
    <w:rsid w:val="0050323D"/>
    <w:rsid w:val="00580653"/>
    <w:rsid w:val="00586FA5"/>
    <w:rsid w:val="005E2ED2"/>
    <w:rsid w:val="005E4043"/>
    <w:rsid w:val="008506D8"/>
    <w:rsid w:val="00887C40"/>
    <w:rsid w:val="00C3439F"/>
    <w:rsid w:val="00C76943"/>
    <w:rsid w:val="00CA331A"/>
    <w:rsid w:val="00E12B8E"/>
    <w:rsid w:val="00E14616"/>
    <w:rsid w:val="00E81ABB"/>
    <w:rsid w:val="00FE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9130A4"/>
  <w15:chartTrackingRefBased/>
  <w15:docId w15:val="{A8920DBB-8FB7-F244-B0CD-9816FF108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4616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61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jwright/Library/Group%20Containers/UBF8T346G9.Office/User%20Content.localized/Templates.localized/Usual%20Forma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Usual Format.dotx</Template>
  <TotalTime>0</TotalTime>
  <Pages>10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Wright, Amanda</cp:lastModifiedBy>
  <cp:revision>2</cp:revision>
  <dcterms:created xsi:type="dcterms:W3CDTF">2020-07-12T01:45:00Z</dcterms:created>
  <dcterms:modified xsi:type="dcterms:W3CDTF">2020-07-12T02:13:00Z</dcterms:modified>
</cp:coreProperties>
</file>